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4C86" w:rsidRPr="00BB32D1" w:rsidRDefault="005E4010" w:rsidP="00BB32D1">
      <w:pPr>
        <w:pStyle w:val="Titre1"/>
        <w:rPr>
          <w:color w:val="FF0000"/>
        </w:rPr>
      </w:pPr>
      <w:r w:rsidRPr="00BB32D1">
        <w:rPr>
          <w:color w:val="FF0000"/>
        </w:rPr>
        <w:t>Concours de lecture.</w:t>
      </w:r>
    </w:p>
    <w:p w:rsidR="005E4010" w:rsidRPr="00ED77B8" w:rsidRDefault="005E4010" w:rsidP="00ED77B8">
      <w:pPr>
        <w:pStyle w:val="Titre1"/>
      </w:pPr>
      <w:r w:rsidRPr="00ED77B8">
        <w:t xml:space="preserve">L’école la Clairefontaine a  organisé un concours de lecture. Tous </w:t>
      </w:r>
      <w:r w:rsidR="0019516D" w:rsidRPr="00ED77B8">
        <w:t>les primaires</w:t>
      </w:r>
      <w:r w:rsidRPr="00ED77B8">
        <w:t xml:space="preserve"> devaient participer. Et ensuite ils commençaient à être éliminer un par un</w:t>
      </w:r>
      <w:r w:rsidR="0019516D" w:rsidRPr="00ED77B8">
        <w:t xml:space="preserve">. Ils restaient plus que les </w:t>
      </w:r>
      <w:r w:rsidR="00C025ED" w:rsidRPr="00ED77B8">
        <w:t>demi-finalistes</w:t>
      </w:r>
      <w:r w:rsidR="0019516D" w:rsidRPr="00ED77B8">
        <w:t xml:space="preserve"> 4 dan</w:t>
      </w:r>
      <w:r w:rsidR="00C025ED" w:rsidRPr="00ED77B8">
        <w:t>s chaque classe. Ils</w:t>
      </w:r>
      <w:r w:rsidR="0019516D" w:rsidRPr="00ED77B8">
        <w:t xml:space="preserve"> se sont contrés. Et après ils restaient plus que les </w:t>
      </w:r>
      <w:r w:rsidR="00BB32D1" w:rsidRPr="00ED77B8">
        <w:t xml:space="preserve">finalistes 2 dans chaque classe. Ils se sont encore contrés et il ne reste plus qu’un gagnant. Il reçoit un cadeau. </w:t>
      </w:r>
      <w:r w:rsidR="00C025ED" w:rsidRPr="00ED77B8">
        <w:t xml:space="preserve"> </w:t>
      </w:r>
    </w:p>
    <w:p w:rsidR="001A683E" w:rsidRPr="00BB32D1" w:rsidRDefault="001A683E" w:rsidP="00BB32D1">
      <w:pPr>
        <w:pStyle w:val="Titre1"/>
        <w:rPr>
          <w:color w:val="FF0000"/>
        </w:rPr>
      </w:pPr>
    </w:p>
    <w:p w:rsidR="00BB32D1" w:rsidRPr="00BB32D1" w:rsidRDefault="00BB32D1">
      <w:pPr>
        <w:pStyle w:val="Titre1"/>
        <w:rPr>
          <w:color w:val="FF0000"/>
        </w:rPr>
      </w:pPr>
      <w:bookmarkStart w:id="0" w:name="_GoBack"/>
      <w:bookmarkEnd w:id="0"/>
    </w:p>
    <w:sectPr w:rsidR="00BB32D1" w:rsidRPr="00BB32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C57"/>
    <w:rsid w:val="00033BBF"/>
    <w:rsid w:val="00041F99"/>
    <w:rsid w:val="000533B2"/>
    <w:rsid w:val="00183C21"/>
    <w:rsid w:val="0019516D"/>
    <w:rsid w:val="001A683E"/>
    <w:rsid w:val="0027322B"/>
    <w:rsid w:val="00394DE5"/>
    <w:rsid w:val="00513B69"/>
    <w:rsid w:val="005E4010"/>
    <w:rsid w:val="00686C57"/>
    <w:rsid w:val="00984EF5"/>
    <w:rsid w:val="009F52A1"/>
    <w:rsid w:val="00AA4A1F"/>
    <w:rsid w:val="00BB32D1"/>
    <w:rsid w:val="00C025ED"/>
    <w:rsid w:val="00DD6F37"/>
    <w:rsid w:val="00E73DE8"/>
    <w:rsid w:val="00ED77B8"/>
    <w:rsid w:val="00FC47D5"/>
    <w:rsid w:val="00FD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DE17AD8-6FE0-454E-A4B3-E47B23BD0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Emphasepl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Emphaseintense">
    <w:name w:val="Intense Emphasis"/>
    <w:basedOn w:val="Policepardfaut"/>
    <w:uiPriority w:val="21"/>
    <w:qFormat/>
    <w:rPr>
      <w:b/>
      <w:bCs/>
      <w:i/>
      <w:iCs/>
      <w:color w:val="4F81BD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unhideWhenUsed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6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121</TotalTime>
  <Pages>1</Pages>
  <Words>64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Honorable</dc:creator>
  <cp:keywords/>
  <dc:description/>
  <cp:lastModifiedBy>Honorable</cp:lastModifiedBy>
  <cp:revision>12</cp:revision>
  <dcterms:created xsi:type="dcterms:W3CDTF">2024-11-18T12:18:00Z</dcterms:created>
  <dcterms:modified xsi:type="dcterms:W3CDTF">2024-11-18T15:04:00Z</dcterms:modified>
</cp:coreProperties>
</file>